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  <w:sdtContent/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>{c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>i</w:t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>m}</w:t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>{alcim}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>{c</w:t>
                      </w:r>
                      <w:r>
                        <w:rPr>
                          <w:rStyle w:val="CmChar"/>
                          <w:caps/>
                        </w:rPr>
                        <w:t>i</w:t>
                      </w:r>
                      <w:r w:rsidRPr="003B708B">
                        <w:rPr>
                          <w:rStyle w:val="CmChar"/>
                          <w:caps/>
                        </w:rPr>
                        <w:t>m}</w:t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>{alcim}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20694FD9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bookmarkStart w:id="0" w:name="_Toc229970462"/>
      <w:bookmarkStart w:id="1" w:name="_Toc96520262"/>
      <w:r w:rsidRPr="00E608E8">
        <w:t>Dokumentumkontroll</w:t>
      </w:r>
      <w:bookmarkEnd w:id="0"/>
    </w:p>
    <w:p w14:paraId="1E984130" w14:textId="77777777" w:rsidR="003B7C37" w:rsidRPr="00E608E8" w:rsidRDefault="003B7C37" w:rsidP="00B86239">
      <w:pPr>
        <w:pStyle w:val="Cmsor2"/>
      </w:pPr>
      <w:bookmarkStart w:id="2" w:name="_Toc229970463"/>
      <w:r w:rsidRPr="00E608E8">
        <w:t>Dokumentum jellemzők</w:t>
      </w:r>
      <w:bookmarkEnd w:id="2"/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368B7DE3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Analyse</w:t>
            </w:r>
            <w:r w:rsidR="0019064A">
              <w:t xml:space="preserve"> – QA for Analysts</w:t>
            </w:r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4A45F45A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{c</w:t>
            </w:r>
            <w:r w:rsidR="0019064A">
              <w:t>i</w:t>
            </w:r>
            <w:r>
              <w:t>m}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0340608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 w:rsidR="0019064A">
              <w:t>roviditett</w:t>
            </w:r>
            <w:r>
              <w:t>}</w:t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15F2F0B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 w:rsidR="0019064A">
              <w:t>cel</w:t>
            </w:r>
            <w:r>
              <w:t>}</w:t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bookmarkStart w:id="3" w:name="_Toc229970464"/>
      <w:r w:rsidRPr="007F67BE">
        <w:t>Változtatások</w:t>
      </w:r>
      <w:r w:rsidRPr="00E608E8">
        <w:t xml:space="preserve"> jegyzéke</w:t>
      </w:r>
      <w:bookmarkEnd w:id="3"/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19064A" w:rsidRDefault="003B708B" w:rsidP="0019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9064A">
              <w:t>{date}</w:t>
            </w:r>
          </w:p>
        </w:tc>
        <w:tc>
          <w:tcPr>
            <w:tcW w:w="3402" w:type="dxa"/>
          </w:tcPr>
          <w:p w14:paraId="01F4677E" w14:textId="77777777" w:rsidR="00B86239" w:rsidRPr="0019064A" w:rsidRDefault="00B86239" w:rsidP="0019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9064A"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19064A" w:rsidRDefault="00B86239" w:rsidP="0019064A">
            <w:r w:rsidRPr="0019064A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bookmarkStart w:id="4" w:name="_Toc229970465"/>
      <w:r>
        <w:t>Tartalomjegyzék</w:t>
      </w:r>
      <w:bookmarkEnd w:id="4"/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rPr>
              <w:sz w:val="24"/>
            </w:rPr>
            <w:fldChar w:fldCharType="begin"/>
          </w:r>
          <w:r>
            <w:instrText xml:space="preserve"> TOC \o "1-3" \h \z \u </w:instrText>
          </w:r>
          <w:r>
            <w:rPr>
              <w:sz w:val="24"/>
            </w:rP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bookmarkEnd w:id="1" w:displacedByCustomXml="prev"/>
    <w:p w14:paraId="7D4116B1" w14:textId="3C7E97CE" w:rsidR="003B708B" w:rsidRDefault="003B708B" w:rsidP="003B708B">
      <w:r w:rsidRPr="004502B3">
        <w:t>{@mdx_tartalom}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8908D" w14:textId="77777777" w:rsidR="00701258" w:rsidRDefault="00701258" w:rsidP="007B6CBE">
      <w:pPr>
        <w:spacing w:after="0"/>
      </w:pPr>
      <w:r>
        <w:separator/>
      </w:r>
    </w:p>
  </w:endnote>
  <w:endnote w:type="continuationSeparator" w:id="0">
    <w:p w14:paraId="210EA843" w14:textId="77777777" w:rsidR="00701258" w:rsidRDefault="0070125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503/1343(2)-1259(2)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503/1343(2)-1259(2)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KIR/199(2)-174(2)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ISMS/26(2)-26(2)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503/1343(2)-1259(2)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503/1343(2)-1259(2)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KIR/199(2)-174(2)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ISMS/26(2)-26(2)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856B2" w14:textId="77777777" w:rsidR="00701258" w:rsidRDefault="00701258" w:rsidP="007B6CBE">
      <w:pPr>
        <w:spacing w:after="0"/>
      </w:pPr>
      <w:r>
        <w:separator/>
      </w:r>
    </w:p>
  </w:footnote>
  <w:footnote w:type="continuationSeparator" w:id="0">
    <w:p w14:paraId="66A7A955" w14:textId="77777777" w:rsidR="00701258" w:rsidRDefault="0070125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64A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07BF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258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19064A"/>
    <w:pPr>
      <w:spacing w:before="120" w:after="120" w:line="240" w:lineRule="auto"/>
    </w:pPr>
    <w:rPr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  <w:sz w:val="20"/>
      <w:szCs w:val="20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</TotalTime>
  <Pages>3</Pages>
  <Words>104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4</cp:revision>
  <cp:lastPrinted>2022-06-22T15:06:00Z</cp:lastPrinted>
  <dcterms:created xsi:type="dcterms:W3CDTF">2026-05-18T02:24:00Z</dcterms:created>
  <dcterms:modified xsi:type="dcterms:W3CDTF">2026-05-18T05:12:00Z</dcterms:modified>
</cp:coreProperties>
</file>