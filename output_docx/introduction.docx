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introduction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Kinek szól az Analyse?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introduction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Kinek szól az Analyse?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introduction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introduction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Mi az Analyse? Egy Journey-alapú tesztmenedzsment eszköz</w:t>
      </w:r>
    </w:p>
    <w:p>
      <w:pPr>
        <w:pStyle w:val="Norml"/>
      </w:pPr>
      <w:r>
        <w:t xml:space="preserve">Táblázatok vagy szétszórt dokumentumok kezelése helyett a tesztelési lefedettségedet a termék valódi felhasználói journey-i köré szervezheted — majd egyetlen helyről tervezheted, futtathatod és jelentheted az összes ciklust.</w:t>
      </w:r>
    </w:p>
    <w:p>
      <w:pPr>
        <w:pStyle w:val="Norml"/>
      </w:pPr>
      <w:r>
        <w:t xml:space="preserve">Az Analyse-t különösen hasznos eszköznek találják azok a csapatok, amelyek</w:t>
      </w:r>
      <w:r>
        <w:t xml:space="preserve"> </w:t>
      </w:r>
      <w:r>
        <w:rPr>
          <w:b/>
          <w:bCs/>
        </w:rPr>
        <w:t xml:space="preserve">Google Analytics bekötést és eseményeket (events) tesztelnek</w:t>
      </w:r>
      <w:r>
        <w:t xml:space="preserve">: a journey-alapú struktúra lehetővé teszi, hogy minden felhasználói folyamathoz pontosan dokumentáld, mely GA4 eseményeknek kell elsülniük, majd futtatásról futtatásra ellenőrizd, hogy az adatküldés valóban helyes-e.</w:t>
      </w:r>
    </w:p>
    <w:p>
      <w:pPr>
        <w:pStyle w:val="Cmsor2"/>
      </w:pPr>
      <w:r>
        <w:t xml:space="preserve">Kinek szól az Analyse?</w:t>
      </w:r>
    </w:p>
    <w:p>
      <w:pPr>
        <w:pStyle w:val="Norml"/>
      </w:pPr>
      <w:r>
        <w:t xml:space="preserve">Az Analyse olyan csapatoknak készült, amelyek rendszeresen szállítanak szoftvert, és biztosak akarnak lenni abban, hogy minden kiadás megfelelően tesztelt. Ideális: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QA mérnököknek</w:t>
      </w:r>
      <w:r>
        <w:t xml:space="preserve">, akik teszteseteket írnak és tartanak karban, és verziókövetést igényelnek hozzájuk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Tesztelőknek</w:t>
      </w:r>
      <w:r>
        <w:t xml:space="preserve">, akiknek egyértelmű feladatkiosztásra, lépésről lépésre szóló utasításokra és egyszerű eredményrögzítési módszerre van szükségük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Projektmenedzsereknek</w:t>
      </w:r>
      <w:r>
        <w:t xml:space="preserve">, akik átláthatóságot szeretnének a tesztelési lefedettség, a futtatási előrehaladás és a kiadásra való felkészültség tekintetében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Analytics csapatoknak</w:t>
      </w:r>
      <w:r>
        <w:t xml:space="preserve">, akik Google Analytics (GA4) bekötést és eseményeket tesztelnek — és biztosítani akarják, hogy minden felhasználói interakcióhoz a megfelelő event sül el</w:t>
      </w:r>
    </w:p>
    <w:p>
      <w:pPr>
        <w:pStyle w:val="Cmsor2"/>
      </w:pPr>
      <w:r>
        <w:t xml:space="preserve">Mit tehetsz az Analyse-zal?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Struktúráld a teszteseteidet egy négyszintű hierarchia segítségével: Projektek, Modulok, Journey-k és Journey Verziók. Minden szint a termék egy valódi részét képezi le.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Használd a Tesztterv-készítőt, hogy kiválaszd, melyik journey verziókat teszteled egy adott ciklusban, majd egyetlen</w:t>
      </w:r>
      <w:r>
        <w:t xml:space="preserve"> </w:t>
      </w:r>
      <w:r>
        <w:t xml:space="preserve">kattintással rendelj hozzá minden elemet egy csapattaghoz.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A Tesztfuttató végigvezeti a tesztelőket minden lépésen, és lehetővé teszi az átment, sikertelen, blokkolt vagy</w:t>
      </w:r>
      <w:r>
        <w:t xml:space="preserve"> </w:t>
      </w:r>
      <w:r>
        <w:t xml:space="preserve">kihagyott eredmény rögzítését — lépésenkénti opcionális megjegyzésekkel.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Generálj PDF vagy Excel exportokat journey verziókhoz vagy tesztfuttatási eredményekhez, amelyeket megoszthatsz az</w:t>
      </w:r>
      <w:r>
        <w:t xml:space="preserve"> </w:t>
      </w:r>
      <w:r>
        <w:t xml:space="preserve">érdekelt felekkel, vagy megfelelőségi célból archiválhatsz.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Kapcsold a tesztfuttatásokat egy Kiadáshoz, hogy pontosan nyomon tudd követni, mi lett tesztelve az egyes telepítések</w:t>
      </w:r>
      <w:r>
        <w:t xml:space="preserve"> </w:t>
      </w:r>
      <w:r>
        <w:t xml:space="preserve">előtt.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Integráld a Jira-t vagy a Redmine-t, hogy közvetlenül egy tesztfuttatásból naplózhass hibákat, és kapcsolj Figma</w:t>
      </w:r>
      <w:r>
        <w:t xml:space="preserve"> </w:t>
      </w:r>
      <w:r>
        <w:t xml:space="preserve">terveket az egyes tesztlépésekhez.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Dokumentáld journey-nként, mely GA4 eseményeknek kell elsülniük, majd minden futtatásban ellenőrizd, hogy az adatküldés helyes és teljes-e.</w:t>
      </w:r>
      <w:r>
        <w:t xml:space="preserve"> </w:t>
      </w:r>
      <w:r>
        <w:t xml:space="preserve"> 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Főoldal / Dashboard</w:t>
            </w:r>
          </w:p>
        </w:tc>
      </w:tr>
    </w:tbl>
    <w:p>
      <w:pPr>
        <w:pStyle w:val="Norml"/>
      </w:pPr>
      <w:r>
        <w:t xml:space="preserve">Főoldal / Dashboard</w:t>
      </w:r>
    </w:p>
    <w:p>
      <w:pPr>
        <w:pStyle w:val="Cmsor2"/>
      </w:pPr>
      <w:r>
        <w:t xml:space="preserve">Hogyan működik a hierarchia?</w:t>
      </w:r>
    </w:p>
    <w:p>
      <w:pPr>
        <w:pStyle w:val="Norml"/>
      </w:pPr>
      <w:r>
        <w:t xml:space="preserve">Az Analyse-ban minden tartalom egy hierarchiában helyezkedik el:</w:t>
      </w:r>
      <w:r>
        <w:t xml:space="preserve"> </w:t>
      </w:r>
      <w:r>
        <w:rPr>
          <w:b/>
          <w:bCs/>
        </w:rPr>
        <w:t xml:space="preserve">Projekt → Modul → Journey → Journey Verzió → Lépések</w:t>
      </w:r>
      <w:r>
        <w:t xml:space="preserve">. Ez tükrözi a valódi termékek felépítését — egy projekt funkcionális területeket (modulokat) tartalmaz, minden terület felhasználói folyamatokat (journey-ket), és minden folyamatnak verziókövetett, lépésről lépésre haladó tesztesetei vannak.</w:t>
      </w:r>
    </w:p>
    <w:p>
      <w:pPr>
        <w:pStyle w:val="Norml"/>
      </w:pPr>
      <w:r>
        <w:t xml:space="preserve">A Journey Verziók azok a tényleges tesztesetek, amelyeket végrehajtasz. A vázlat verzió egy folyamatban lévő munkát</w:t>
      </w:r>
      <w:r>
        <w:t xml:space="preserve"> </w:t>
      </w:r>
      <w:r>
        <w:t xml:space="preserve">jelent; a közzétett verzió készen áll arra, hogy bekerüljön egy teszttervbe. Google Analytics tesztelésnél egy-egy</w:t>
      </w:r>
      <w:r>
        <w:t xml:space="preserve"> </w:t>
      </w:r>
      <w:r>
        <w:t xml:space="preserve">Journey Verzió tipikusan egyetlen felhasználói folyamathoz tartozó összes elvárt GA4 eventet tartalmazza lépésenként.</w:t>
      </w:r>
    </w:p>
    <w:p>
      <w:pPr>
        <w:pStyle w:val="Cmsor2"/>
      </w:pPr>
      <w:r>
        <w:t xml:space="preserve">Kezdj el dolgozni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Kövesd a lépésről lépésre haladó útmutatót az első projekted létrehozásához, egy teszteset megírásához és az első teszt futtatásához — percek alatt.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Ismerd meg, mit jelentenek a Projektek, Modulok, Journey-k, Verziók, Teszttervek és Tesztfuttatások az Analyse-ban, mielőtt belevágsz.</w:t>
      </w:r>
      <w:r>
        <w:t xml:space="preserve"> </w:t>
      </w:r>
      <w:r>
        <w:t xml:space="preserve"> 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