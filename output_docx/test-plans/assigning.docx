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assigning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Egyéni elem hozzárendelése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assigning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Egyéni elem hozzárendelése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assigning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assigning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Tesztelők hozzárendelése és értesítése a Tesztterv-készítőben</w:t>
      </w:r>
    </w:p>
    <w:p>
      <w:pPr>
        <w:pStyle w:val="Norml"/>
      </w:pPr>
      <w:r>
        <w:t xml:space="preserve">Egy tesztelő hozzárendelése egy journey verzióhoz megmondja a csapatodnak, ki felelős az adott teszteset végrehajtásáért. Hozzárendelések nélkül az elemek egy megosztott sorban várakoznak egyértelmű felelős nélkül. Hozzárendelésekkel minden tesztelő egy fókuszált munkalistát és e-mail-értesítést kap a terv mentésének pillanatában.</w:t>
      </w:r>
    </w:p>
    <w:p>
      <w:pPr>
        <w:pStyle w:val="Cmsor2"/>
      </w:pPr>
      <w:r>
        <w:t xml:space="preserve">Egyéni elem hozzárendelése</w:t>
      </w:r>
    </w:p>
    <w:p>
      <w:pPr>
        <w:pStyle w:val="Norml"/>
      </w:pPr>
      <w:r>
        <w:t xml:space="preserve">A Tesztterv-készítőben minden verziókártyán van egy</w:t>
      </w:r>
      <w:r>
        <w:t xml:space="preserve"> </w:t>
      </w:r>
      <w:r>
        <w:rPr>
          <w:b/>
          <w:bCs/>
        </w:rPr>
        <w:t xml:space="preserve">felelős legördülő menü</w:t>
      </w:r>
      <w:r>
        <w:t xml:space="preserve">. A legördülő menü felsorolja a projekt összes tagját.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bal oldali fában kattints arra a modul-, journey- vagy projektcsomópontra, amelynek verzióit hozzá szeretnéd rendelni. A verziókártyák a jobb oldalon jelennek meg.</w:t>
      </w:r>
      <w:r>
        <w:t xml:space="preserve"> </w:t>
      </w:r>
      <w:r>
        <w:t xml:space="preserve"> </w:t>
      </w:r>
      <w:r>
        <w:t xml:space="preserve"> </w:t>
      </w:r>
      <w:r>
        <w:t xml:space="preserve">Felelős csak olyan verziókhoz rendelhető, amelyek szerepelnek az aktív tervben. Ha a verziókártya nincs bepipálva, előbb pipáld be, hogy hozzáadd a tervhez.</w:t>
      </w:r>
      <w:r>
        <w:t xml:space="preserve"> </w:t>
      </w:r>
      <w:r>
        <w:t xml:space="preserve"> </w:t>
      </w:r>
      <w:r>
        <w:t xml:space="preserve"> </w:t>
      </w:r>
      <w:r>
        <w:t xml:space="preserve">A verziókártyán nyisd meg a felelős legördülő menüt, és válaszd ki a csapattagot, aki végrehajtja ezt a tesztet. A kijelölés azonnal érvényre jut a készítő felületén.</w:t>
      </w:r>
    </w:p>
    <w:p>
      <w:pPr>
        <w:pStyle w:val="Nincstrkz"/>
      </w:pPr>
      <w:r>
        <w:rPr/>
        <w:t xml:space="preserve">Meglévő hozzárendelés eltávolításához nyisd meg a legördülő menüt, és válaszd az üres lehetőséget.</w:t>
      </w:r>
    </w:p>
    <w:p>
      <w:pPr>
        <w:pStyle w:val="Norml"/>
      </w:pPr>
      <w:r>
        <w:t xml:space="preserve"> </w:t>
      </w:r>
    </w:p>
    <w:p>
      <w:pPr>
        <w:pStyle w:val="Cmsor2"/>
      </w:pPr>
      <w:r>
        <w:t xml:space="preserve">Tömeges hozzárendelés: az összes látható elem egyszerre való hozzárendelése</w:t>
      </w:r>
    </w:p>
    <w:p>
      <w:pPr>
        <w:pStyle w:val="Norml"/>
      </w:pPr>
      <w:r>
        <w:t xml:space="preserve">Ha elemek egy nagyobb csoportját kell ugyanahhoz a tesztelőhöz rendelni, használd a</w:t>
      </w:r>
      <w:r>
        <w:t xml:space="preserve"> </w:t>
      </w:r>
      <w:r>
        <w:rPr>
          <w:b/>
          <w:bCs/>
        </w:rPr>
        <w:t xml:space="preserve">Tömeges hozzárendelés</w:t>
      </w:r>
      <w:r>
        <w:t xml:space="preserve"> </w:t>
      </w:r>
      <w:r>
        <w:t xml:space="preserve">műveletet a verziókártyák feletti eszköztárban.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Csak a kijelöltek megjelenítése</w:t>
      </w:r>
      <w:r>
        <w:t xml:space="preserve"> </w:t>
      </w:r>
      <w:r>
        <w:t xml:space="preserve">kapcsolót, vagy navigálj egy adott modul- vagy journey-csomóponthoz a látható verziókártyák leszűkítéséhez. A tömeges hozzárendelés az összes jelenleg látható kártyára vonatkozik.</w:t>
      </w:r>
      <w:r>
        <w:t xml:space="preserve"> </w:t>
      </w:r>
      <w:r>
        <w:t xml:space="preserve"> </w:t>
      </w:r>
      <w:r>
        <w:t xml:space="preserve"> </w:t>
      </w:r>
      <w:r>
        <w:t xml:space="preserve">Az eszköztárban nyisd meg a</w:t>
      </w:r>
      <w:r>
        <w:t xml:space="preserve"> </w:t>
      </w:r>
      <w:r>
        <w:rPr>
          <w:b/>
          <w:bCs/>
        </w:rPr>
        <w:t xml:space="preserve">Hozzárendelés</w:t>
      </w:r>
      <w:r>
        <w:t xml:space="preserve"> </w:t>
      </w:r>
      <w:r>
        <w:t xml:space="preserve">legördülő menüt, és válaszd ki azt a tesztelőt, akit az összes látható elemhez hozzá szeretnél rendelni.</w:t>
      </w:r>
      <w:r>
        <w:t xml:space="preserve"> </w:t>
      </w:r>
      <w:r>
        <w:t xml:space="preserve"> </w:t>
      </w:r>
      <w:r>
        <w:t xml:space="preserve"> </w:t>
      </w:r>
      <w:r>
        <w:t xml:space="preserve">Az Analyse azonnal frissíti az összes látható tervelem felelősét. Minden kártya tükrözi az új felelős nevét.</w:t>
      </w:r>
    </w:p>
    <w:p>
      <w:pPr>
        <w:pStyle w:val="Nincstrkz"/>
      </w:pPr>
      <w:r>
        <w:rPr/>
        <w:t xml:space="preserve">&lt;Tip&gt;</w:t>
      </w:r>
      <w:r>
        <w:br/>
      </w:r>
      <w:r>
        <w:rPr/>
        <w:t xml:space="preserve">  A tömeges hozzárendelést többször is futtathatod különböző tesztelők kiválasztásával különböző szűrt nézetekben — például rendeld az A modul összes elemét egy tesztelőhöz, majd válts a B modulra, és rendeld azokat egy másik tesztelőhöz.</w:t>
      </w:r>
      <w:r>
        <w:br/>
      </w:r>
      <w:r>
        <w:rPr/>
        <w:t xml:space="preserve">&lt;/Tip&gt;</w:t>
      </w:r>
    </w:p>
    <w:p>
      <w:pPr>
        <w:pStyle w:val="Norml"/>
      </w:pPr>
      <w:r>
        <w:t xml:space="preserve"> 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Felelős megadása teszttervhez</w:t>
            </w:r>
          </w:p>
        </w:tc>
      </w:tr>
    </w:tbl>
    <w:p>
      <w:pPr>
        <w:pStyle w:val="Norml"/>
      </w:pPr>
      <w:r>
        <w:t xml:space="preserve">Felelős megadása teszttervhez</w:t>
      </w:r>
    </w:p>
    <w:p>
      <w:pPr>
        <w:pStyle w:val="Cmsor2"/>
      </w:pPr>
      <w:r>
        <w:t xml:space="preserve">E-mail-értesítések mentéskor</w:t>
      </w:r>
    </w:p>
    <w:p>
      <w:pPr>
        <w:pStyle w:val="Norml"/>
      </w:pPr>
      <w:r>
        <w:t xml:space="preserve">A hozzárendelések önmagukban nem értesítik a tesztelőket. Az értesítések akkor kerülnek elküldésre, amikor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 kattintasz a Tesztterv-készítőben.</w:t>
      </w:r>
    </w:p>
    <w:p>
      <w:pPr>
        <w:pStyle w:val="Norml"/>
      </w:pPr>
      <w:r>
        <w:t xml:space="preserve">Mentéskor az Analyse csoportosítja az összes bepipált tervelemet a hozzárendelt tesztelők szerint, és minden tesztelőnek küld egy e-mailt, amely felsorolja az összes journey verziót, amelyet ebben a tervben hozzájuk rendeltek. Az e-mail tárgya tartalmazza a tesztterv nevét, így a tesztelők azonnal azonosítani tudják a kontextust.</w:t>
      </w:r>
    </w:p>
    <w:p>
      <w:pPr>
        <w:pStyle w:val="Norml"/>
      </w:pPr>
      <w:r>
        <w:t xml:space="preserve"> </w:t>
      </w:r>
      <w:r>
        <w:t xml:space="preserve">Csak azok a tesztelők kapnak e-mailt, akiknek van legalább egy hozzárendelt elemük. A hozzárendelés nélküli elemek nem</w:t>
      </w:r>
      <w:r>
        <w:t xml:space="preserve"> </w:t>
      </w:r>
      <w:r>
        <w:t xml:space="preserve">generálnak értesítéseket.</w:t>
      </w:r>
      <w:r>
        <w:t xml:space="preserve"> </w:t>
      </w:r>
    </w:p>
    <w:p>
      <w:pPr>
        <w:pStyle w:val="Norml"/>
      </w:pPr>
      <w:r>
        <w:t xml:space="preserve">Minden egyes alkalom, amikor mented a tervet, az Analyse újraküldi a hozzárendelési e-maileket az összes tesztelőnek,</w:t>
      </w:r>
      <w:r>
        <w:t xml:space="preserve"> </w:t>
      </w:r>
      <w:r>
        <w:t xml:space="preserve">akiknek vannak hozzárendelt elemei. Ha egyetlen szerkesztési munkamenet során többször is mentesz, a tesztelők több</w:t>
      </w:r>
      <w:r>
        <w:t xml:space="preserve"> </w:t>
      </w:r>
      <w:r>
        <w:t xml:space="preserve">e-mailt kapnak. Végezd el a tömeges módosításokat, majd lehetőség szerint egyszer mentsd el.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Kiküldött e-mail értesítés tesztelők számára</w:t>
            </w:r>
          </w:p>
        </w:tc>
      </w:tr>
    </w:tbl>
    <w:p>
      <w:pPr>
        <w:pStyle w:val="Norml"/>
      </w:pPr>
      <w:r>
        <w:t xml:space="preserve">Kiküldött e-mail értesítés tesztelők számára</w:t>
      </w:r>
    </w:p>
    <w:p>
      <w:pPr>
        <w:pStyle w:val="Cmsor2"/>
      </w:pPr>
      <w:r>
        <w:t xml:space="preserve">Miért fontos a hozzárendelés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Minden tesztelő pontosan tudja, melyik journey verziókért felelős, csökkentve a félreértéseket és a kihagyott lefedettséget.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hozzárendelések visszakapcsolják a tesztvégrehajtás eredményeit az egyéni tesztelőhöz, átláthatóságot adva arra vonatkozóan, ki mit és mikor futtatott.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