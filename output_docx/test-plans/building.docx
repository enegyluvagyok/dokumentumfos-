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building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Első lépések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building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Első lépések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building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building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Töltsd fel az aktív teszttervedet a Teszttervezővel</w:t>
      </w:r>
    </w:p>
    <w:p>
      <w:pPr>
        <w:pStyle w:val="Norml"/>
      </w:pPr>
      <w:r>
        <w:t xml:space="preserve">A Tesztterv-készítő vizuális módot kínál arra, hogy kiválaszd, mely journey verziók tartoznak az aktív teszttervbe. A bal oldalon böngészheted a projekt moduljainak és journey-jeinek fáját; a jobb oldalon látod a kiválasztott csomóponthoz tartozó verziókártyákat. Egy verzió bepipálása hozzáadja azt a tervhez; a pipa kivétele eltávolítja.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tesztterv létrehozása</w:t>
            </w:r>
          </w:p>
        </w:tc>
      </w:tr>
    </w:tbl>
    <w:p>
      <w:pPr>
        <w:pStyle w:val="Norml"/>
      </w:pPr>
      <w:r>
        <w:t xml:space="preserve">Új tesztterv létrehozása</w:t>
      </w:r>
    </w:p>
    <w:p>
      <w:pPr>
        <w:pStyle w:val="Cmsor2"/>
      </w:pPr>
      <w:r>
        <w:t xml:space="preserve">Első lépések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Menj a</w:t>
      </w:r>
      <w:r>
        <w:t xml:space="preserve"> </w:t>
      </w:r>
      <w:r>
        <w:rPr>
          <w:b/>
          <w:bCs/>
        </w:rPr>
        <w:t xml:space="preserve">Tesztterv-készítő</w:t>
      </w:r>
      <w:r>
        <w:t xml:space="preserve"> </w:t>
      </w:r>
      <w:r>
        <w:t xml:space="preserve">menüpontra az oldalsávban. A készítő automatikusan betölti a jelenlegi projekt aktív teszttervét.</w:t>
      </w:r>
    </w:p>
    <w:p>
      <w:pPr>
        <w:pStyle w:val="Nincstrkz"/>
      </w:pPr>
      <w:r>
        <w:rPr/>
        <w:t xml:space="preserve">&lt;Info&gt;</w:t>
      </w:r>
      <w:r>
        <w:br/>
      </w:r>
      <w:r>
        <w:rPr/>
        <w:t xml:space="preserve">  Ha a projektednek nincs aktív terve, a készítő nem tud módosításokat menteni. Előbb hozz létre és aktiválj egy tervet a **Teszttervek** listából.</w:t>
      </w:r>
      <w:r>
        <w:br/>
      </w:r>
      <w:r>
        <w:rPr/>
        <w:t xml:space="preserve">&lt;/Info&gt;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bal panel megjeleníti a projekted hierarchiáját, moduljait és az egyes modulokban lévő journey-ket. Kattints bármelyik csomópontra a tartalmának betöltéséhez:</w:t>
      </w:r>
    </w:p>
    <w:p>
      <w:pPr>
        <w:pStyle w:val="Nincstrkz"/>
      </w:pPr>
      <w:r>
        <w:rPr/>
        <w:t xml:space="preserve">- **Projekt csomópont** — betölti az összes verziót a projekt minden journey-jéből.</w:t>
      </w:r>
      <w:r>
        <w:br/>
      </w:r>
      <w:r>
        <w:rPr/>
        <w:t xml:space="preserve">- **Modul csomópont** — betölti az összes verziót az adott modul minden journey-jéből.</w:t>
      </w:r>
      <w:r>
        <w:br/>
      </w:r>
      <w:r>
        <w:rPr/>
        <w:t xml:space="preserve">- **Journey csomópont** — csak az adott journey-hez tartozó verziókat tölti be.</w:t>
      </w:r>
      <w:r>
        <w:br/>
      </w:r>
      <w:r>
        <w:br/>
      </w:r>
      <w:r>
        <w:rPr/>
        <w:t xml:space="preserve">A jobb oldali verziókártyák azonnal frissülnek, amikor egy csomópontra kattintasz.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Minden verziókártyán van egy jelölőnégyzet.</w:t>
      </w:r>
    </w:p>
    <w:p>
      <w:pPr>
        <w:pStyle w:val="Nincstrkz"/>
      </w:pPr>
      <w:r>
        <w:rPr/>
        <w:t xml:space="preserve">- **Pipálj be** egy verziót, hogy hozzáadd az aktív tervhez.</w:t>
      </w:r>
      <w:r>
        <w:br/>
      </w:r>
      <w:r>
        <w:rPr/>
        <w:t xml:space="preserve">- **Vedd ki a pipát** egy verzióból, hogy eltávolítsd az aktív tervből.</w:t>
      </w:r>
      <w:r>
        <w:br/>
      </w:r>
      <w:r>
        <w:br/>
      </w:r>
      <w:r>
        <w:rPr/>
        <w:t xml:space="preserve">Egy bepipált verzión megjelenik a tervhez adás dátuma.</w:t>
      </w:r>
      <w:r>
        <w:br/>
      </w:r>
      <w:r>
        <w:br/>
      </w:r>
      <w:r>
        <w:rPr/>
        <w:t xml:space="preserve">&lt;Tip&gt;</w:t>
      </w:r>
      <w:r>
        <w:br/>
      </w:r>
      <w:r>
        <w:rPr/>
        <w:t xml:space="preserve">  A modul vagy projekt szintjén való bepipálás egyszerre mutatja az összes verziót, megkönnyítve a széles hatókörű lefedettség áttekintését az egyéni kiválasztás előtt.</w:t>
      </w:r>
      <w:r>
        <w:br/>
      </w:r>
      <w:r>
        <w:rPr/>
        <w:t xml:space="preserve">&lt;/Tip&gt;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Ha arra szeretnél fókuszálni, amit már hozzáadtál a tervhez, kapcsold be a</w:t>
      </w:r>
      <w:r>
        <w:t xml:space="preserve"> </w:t>
      </w:r>
      <w:r>
        <w:rPr>
          <w:b/>
          <w:bCs/>
        </w:rPr>
        <w:t xml:space="preserve">Csak a kijelöltek megjelenítése</w:t>
      </w:r>
      <w:r>
        <w:t xml:space="preserve"> </w:t>
      </w:r>
      <w:r>
        <w:t xml:space="preserve">szűrőt a verziókártyák felett. Ez elrejti a nem kijelölt verziókat, hogy zavaró elem nélkül tekinthess végig az aktuális terv tartalmán.</w:t>
      </w:r>
      <w:r>
        <w:t xml:space="preserve"> </w:t>
      </w:r>
      <w:r>
        <w:t xml:space="preserve"> </w:t>
      </w:r>
      <w:r>
        <w:t xml:space="preserve"> </w:t>
      </w:r>
      <w:r>
        <w:t xml:space="preserve">Két tömeges művelet vonatkozik az összes jelenleg látható verziókártyára:</w:t>
      </w:r>
    </w:p>
    <w:p>
      <w:pPr>
        <w:pStyle w:val="Nincstrkz"/>
      </w:pPr>
      <w:r>
        <w:rPr/>
        <w:t xml:space="preserve">- **Az összes látható kijelölése** — bepipál minden, a jobb panelen jelenleg látható verziókártyát, és hozzáadja őket az aktív tervhez.</w:t>
      </w:r>
      <w:r>
        <w:br/>
      </w:r>
      <w:r>
        <w:rPr/>
        <w:t xml:space="preserve">- **Az összes látható kijelölés megszüntetése** — kiveszi a pipát minden látható verziókártyából, és eltávolítja azokat az aktív tervből.</w:t>
      </w:r>
      <w:r>
        <w:br/>
      </w:r>
      <w:r>
        <w:br/>
      </w:r>
      <w:r>
        <w:rPr/>
        <w:t xml:space="preserve">Ezek a műveletek figyelembe veszik a **Csak a kijelöltek megjelenítése** szűrőt, tehát csak a látható elemeket érintik.</w:t>
      </w:r>
      <w:r>
        <w:br/>
      </w:r>
      <w:r>
        <w:br/>
      </w:r>
      <w:r>
        <w:rPr/>
        <w:t xml:space="preserve">&lt;Warning&gt;</w:t>
      </w:r>
      <w:r>
        <w:br/>
      </w:r>
      <w:r>
        <w:rPr/>
        <w:t xml:space="preserve">  Az összes látható elem kijelölésének megszüntetése azonnal eltávolítja azokat az aktív tervből. Ez a művelet nem vonható vissza a felhasználói felületen — az egyéni verziókat újra be kellene pipálni.</w:t>
      </w:r>
      <w:r>
        <w:br/>
      </w:r>
      <w:r>
        <w:rPr/>
        <w:t xml:space="preserve">&lt;/Warning&gt;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Amikor elégedett vagy a kijelöléssel, 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Az Analyse elmenti az összes bepipált elemet az aktív tervbe, és e-mail-értesítéseket küld a hozzárendelt tesztelőknek.</w:t>
      </w:r>
    </w:p>
    <w:p>
      <w:pPr>
        <w:pStyle w:val="Nincstrkz"/>
      </w:pPr>
      <w:r>
        <w:rPr/>
        <w:t xml:space="preserve">Egy sikeres értesítés megerősíti, hogy a terv el lett mentve.</w:t>
      </w:r>
    </w:p>
    <w:p>
      <w:pPr>
        <w:pStyle w:val="Norml"/>
      </w:pP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Felelős megadása tesztterv elemekhez</w:t>
            </w:r>
          </w:p>
        </w:tc>
      </w:tr>
    </w:tbl>
    <w:p>
      <w:pPr>
        <w:pStyle w:val="Norml"/>
      </w:pPr>
      <w:r>
        <w:t xml:space="preserve">Felelős megadása tesztterv elemekhez</w:t>
      </w:r>
    </w:p>
    <w:p>
      <w:pPr>
        <w:pStyle w:val="Cmsor2"/>
      </w:pPr>
      <w:r>
        <w:t xml:space="preserve">Mi kerül mentésre</w:t>
      </w:r>
    </w:p>
    <w:p>
      <w:pPr>
        <w:pStyle w:val="Norml"/>
      </w:pPr>
      <w:r>
        <w:t xml:space="preserve">Amikor mented a tervet, az Analyse a meglévő tervelemet a bepipált verziók aktuális készletével váltja fel. Minden mentett elem rögzíti:</w:t>
      </w:r>
    </w:p>
    <w:p>
      <w:pPr>
        <w:pStyle w:val="Norml"/>
        <w:numPr>
          <w:ilvl w:val="0"/>
          <w:numId w:val="1001"/>
        </w:numPr>
      </w:pPr>
      <w:r>
        <w:t xml:space="preserve">a journey verziót</w:t>
      </w:r>
    </w:p>
    <w:p>
      <w:pPr>
        <w:pStyle w:val="Norml"/>
        <w:numPr>
          <w:ilvl w:val="0"/>
          <w:numId w:val="1001"/>
        </w:numPr>
      </w:pPr>
      <w:r>
        <w:t xml:space="preserve">a végrehajtási sorrendet (az elemek hozzáadásának sorrendje alapján)</w:t>
      </w:r>
    </w:p>
    <w:p>
      <w:pPr>
        <w:pStyle w:val="Norml"/>
        <w:numPr>
          <w:ilvl w:val="0"/>
          <w:numId w:val="1001"/>
        </w:numPr>
      </w:pPr>
      <w:r>
        <w:t xml:space="preserve">a hozzárendelt tesztelőt, ha be lett állítva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függőben</w:t>
      </w:r>
      <w:r>
        <w:t xml:space="preserve"> </w:t>
      </w:r>
      <w:r>
        <w:t xml:space="preserve">státuszt, készen a végrehajtásra</w:t>
      </w:r>
    </w:p>
    <w:p>
      <w:pPr>
        <w:pStyle w:val="Norml"/>
      </w:pPr>
      <w:r>
        <w:t xml:space="preserve">A terv mentése e-mail-értesítéseket indít el. A hozzárendelés és értesítések működésének részleteiért lásd:</w:t>
      </w:r>
      <w:r>
        <w:t xml:space="preserve"> </w:t>
      </w:r>
      <w:hyperlink r:id="rId10">
        <w:r>
          <w:rPr>
            <w:rStyle w:val="Hyperlink"/>
          </w:rPr>
          <w:t xml:space="preserve">Tesztelők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hozzárendelése</w:t>
        </w:r>
      </w:hyperlink>
      <w:r>
        <w:t xml:space="preserve">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