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quickstart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Következő lépések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quickstart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Következő lépések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quickstart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quickstart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Futtasd le az első teszted az Analyse platformon - íme lépésről, lépésre</w:t>
      </w:r>
    </w:p>
    <w:p>
      <w:pPr>
        <w:pStyle w:val="Norml"/>
      </w:pPr>
      <w:r>
        <w:t xml:space="preserve">Ez az útmutató végigvezet az Analyse-ban az első teszt futtatásához szükséges összes lépésen — a bejelentkezéstől az eredmény rögzítéséig. Az útmutató végére lesz egy működő projektstruktúrád, egy közzétett teszteset, egy aktív tesztterv és egy befejezett tesztfuttatás.</w:t>
      </w:r>
    </w:p>
    <w:p>
      <w:pPr>
        <w:pStyle w:val="Norml"/>
      </w:pPr>
      <w:r>
        <w:t xml:space="preserve"> </w:t>
      </w:r>
      <w:r>
        <w:t xml:space="preserve">Az Analyse a</w:t>
      </w:r>
      <w:r>
        <w:t xml:space="preserve"> </w:t>
      </w:r>
      <w:r>
        <w:rPr/>
        <w:t xml:space="preserve">/admin</w:t>
      </w:r>
      <w:r>
        <w:t xml:space="preserve"> </w:t>
      </w:r>
      <w:r>
        <w:t xml:space="preserve">útvonalon érhető el. Ha még nincs fiókod, kérd el a bejelentkezési adatokat a rendszergazdától.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/>
        <w:t xml:space="preserve">/admin/login</w:t>
      </w:r>
      <w:r>
        <w:t xml:space="preserve"> </w:t>
      </w:r>
      <w:r>
        <w:t xml:space="preserve">oldalra, és add meg az e-mail-címedet és a jelszavadat. Sikeres bejelentkezés után az</w:t>
      </w:r>
      <w:r>
        <w:t xml:space="preserve"> </w:t>
      </w:r>
      <w:r>
        <w:rPr>
          <w:b/>
          <w:bCs/>
        </w:rPr>
        <w:t xml:space="preserve">Irányítópultra</w:t>
      </w:r>
      <w:r>
        <w:t xml:space="preserve"> </w:t>
      </w:r>
      <w:r>
        <w:t xml:space="preserve">kerülsz.</w:t>
      </w:r>
    </w:p>
    <w:p>
      <w:pPr>
        <w:pStyle w:val="Nincstrkz"/>
      </w:pPr>
      <w:r>
        <w:rPr/>
        <w:t xml:space="preserve">![Bejelentkezési képernyő](C:/node/dokumentumfoso/images/screenshots/01_Bejelentkezes.png)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projekt a legfelső szintű tároló az összes teszttartalomhoz.</w:t>
      </w:r>
    </w:p>
    <w:p>
      <w:pPr>
        <w:pStyle w:val="Nincstrkz"/>
      </w:pPr>
      <w:r>
        <w:rPr/>
        <w:t xml:space="preserve">1. Az oldalsávban menj a **Projektek** menüpontra.</w:t>
      </w:r>
      <w:r>
        <w:br/>
      </w:r>
      <w:r>
        <w:rPr/>
        <w:t xml:space="preserve">2. Kattints az **Új projekt** gombra.</w:t>
      </w:r>
      <w:r>
        <w:br/>
      </w:r>
      <w:r>
        <w:rPr/>
        <w:t xml:space="preserve">3. Add meg a projekt **Nevét** (például: `Saját alkalmazás`). Az Analyse automatikusan generál egy egyedi kulcsot a névből.</w:t>
      </w:r>
      <w:r>
        <w:br/>
      </w:r>
      <w:r>
        <w:rPr/>
        <w:t xml:space="preserve">4. Opcionálisan adj meg egy **Leírást**.</w:t>
      </w:r>
      <w:r>
        <w:br/>
      </w:r>
      <w:r>
        <w:rPr/>
        <w:t xml:space="preserve">5. Kattints a **Mentés** gombra.</w:t>
      </w:r>
      <w:r>
        <w:br/>
      </w:r>
      <w:r>
        <w:br/>
      </w:r>
      <w:r>
        <w:rPr/>
        <w:t xml:space="preserve">![Új projekt létrehozása](C:/node/dokumentumfoso/images/screenshots/05_UjProjekt.png)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modulok a termék funkcionális területeit képviselik, mint például a Hitelesítés, a Pénztár vagy a Keresés.</w:t>
      </w:r>
    </w:p>
    <w:p>
      <w:pPr>
        <w:pStyle w:val="Nincstrkz"/>
      </w:pPr>
      <w:r>
        <w:rPr/>
        <w:t xml:space="preserve">1. Nyisd meg az újonnan létrehozott projektet.</w:t>
      </w:r>
      <w:r>
        <w:br/>
      </w:r>
      <w:r>
        <w:rPr/>
        <w:t xml:space="preserve">2. Menj a **Modulok** fülre, és kattints az **Új modul** gombra.</w:t>
      </w:r>
      <w:r>
        <w:br/>
      </w:r>
      <w:r>
        <w:rPr/>
        <w:t xml:space="preserve">3. Add meg a **Nevet** (például: `Hitelesítés`).</w:t>
      </w:r>
      <w:r>
        <w:br/>
      </w:r>
      <w:r>
        <w:rPr/>
        <w:t xml:space="preserve">4. Kattints a **Mentés** gombra.</w:t>
      </w:r>
      <w:r>
        <w:br/>
      </w:r>
      <w:r>
        <w:br/>
      </w:r>
      <w:r>
        <w:rPr/>
        <w:t xml:space="preserve">![Új modul létrehozása](C:/node/dokumentumfoso/images/screenshots/18_UjModul.png)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Egy journey egy modulon belüli egyetlen felhasználói folyamatot ír le — például: „Felhasználó bejelentkezik érvényes hitelesítő adatokkal.”</w:t>
      </w:r>
    </w:p>
    <w:p>
      <w:pPr>
        <w:pStyle w:val="Nincstrkz"/>
      </w:pPr>
      <w:r>
        <w:rPr/>
        <w:t xml:space="preserve">1. A modulon belül menj a **Journey-k** fülre, és kattints az **Új journey** gombra.</w:t>
      </w:r>
      <w:r>
        <w:br/>
      </w:r>
      <w:r>
        <w:rPr/>
        <w:t xml:space="preserve">2. Add meg a felhasználói folyamat **Nevét**.</w:t>
      </w:r>
      <w:r>
        <w:br/>
      </w:r>
      <w:r>
        <w:rPr/>
        <w:t xml:space="preserve">3. Opcionálisan adj meg egy **Almodul** címkét, ha a kapcsolódó journey-ket csoportosítani szeretnéd.</w:t>
      </w:r>
      <w:r>
        <w:br/>
      </w:r>
      <w:r>
        <w:rPr/>
        <w:t xml:space="preserve">4. Kattints a **Mentés** gombra.</w:t>
      </w:r>
      <w:r>
        <w:br/>
      </w:r>
      <w:r>
        <w:br/>
      </w:r>
      <w:r>
        <w:rPr/>
        <w:t xml:space="preserve">![Új Journey hozzáadása](C:/node/dokumentumfoso/images/screenshots/19_UjJourney.png)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Journey Verziók a journey-hez csatolt verziózott tesztesetek. Mindig egy adott verziót tesztelsz, nem magát a journey-t.</w:t>
      </w:r>
    </w:p>
    <w:p>
      <w:pPr>
        <w:pStyle w:val="Nincstrkz"/>
      </w:pPr>
      <w:r>
        <w:rPr/>
        <w:t xml:space="preserve">1. Nyisd meg a journey-t, és menj a **Verziók** fülre.</w:t>
      </w:r>
      <w:r>
        <w:br/>
      </w:r>
      <w:r>
        <w:rPr/>
        <w:t xml:space="preserve">2. Kattints az **Új verzió** gombra.</w:t>
      </w:r>
      <w:r>
        <w:br/>
      </w:r>
      <w:r>
        <w:rPr/>
        <w:t xml:space="preserve">3. Add meg a **Verzió címkét** (például: `v1.0`).</w:t>
      </w:r>
      <w:r>
        <w:br/>
      </w:r>
      <w:r>
        <w:rPr/>
        <w:t xml:space="preserve">4. Egyelőre hagyd bekapcsolva a **Vázlat** állapotot — közzé fogod tenni a lépések hozzáadása után.</w:t>
      </w:r>
      <w:r>
        <w:br/>
      </w:r>
      <w:r>
        <w:rPr/>
        <w:t xml:space="preserve">5. Kattints a **Mentés** gombra.</w:t>
      </w:r>
      <w:r>
        <w:br/>
      </w:r>
      <w:r>
        <w:br/>
      </w:r>
      <w:r>
        <w:rPr/>
        <w:t xml:space="preserve">![Új Journey verzió létrehozása](C:/node/dokumentumfoso/images/screenshots/20_UjJourneyVerzio.png)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lépések meghatározzák azokat az egyéni műveleteket, amelyeket a tesztelő elvégez ezen verzió végrehajtása során.</w:t>
      </w:r>
    </w:p>
    <w:p>
      <w:pPr>
        <w:pStyle w:val="Nincstrkz"/>
      </w:pPr>
      <w:r>
        <w:rPr/>
        <w:t xml:space="preserve">1. Nyisd meg az újonnan létrehozott journey verziót.</w:t>
      </w:r>
      <w:r>
        <w:br/>
      </w:r>
      <w:r>
        <w:rPr/>
        <w:t xml:space="preserve">2. Kattints a **Lépés hozzáadása** gombra az első lépés létrehozásához.</w:t>
      </w:r>
      <w:r>
        <w:br/>
      </w:r>
      <w:r>
        <w:rPr/>
        <w:t xml:space="preserve">3. Töltsd ki a **Definíció** mezőt (a művelet vagy előfeltétel) és az **Eseménynév** mezőt (a várt eredmény vagy kiváltott esemény).</w:t>
      </w:r>
      <w:r>
        <w:br/>
      </w:r>
      <w:r>
        <w:rPr/>
        <w:t xml:space="preserve">4. Opcionálisan csatolj egy **Figma-linket** a lépéshez tervhivatkozás céljából, vagy adj hozzá platformspecifikus megjegyzéseket a web, iOS vagy Android számára.</w:t>
      </w:r>
      <w:r>
        <w:br/>
      </w:r>
      <w:r>
        <w:rPr/>
        <w:t xml:space="preserve">5. Ismételd meg minden lépésnél a folyamatban.</w:t>
      </w:r>
      <w:r>
        <w:br/>
      </w:r>
      <w:r>
        <w:br/>
      </w:r>
      <w:r>
        <w:rPr/>
        <w:t xml:space="preserve">![Tesztlépés szerkesztője és séma](C:/node/dokumentumfoso/images/screenshots/31_StepSzerkesztes+Sema.png)</w:t>
      </w:r>
      <w:r>
        <w:br/>
      </w:r>
      <w:r>
        <w:br/>
      </w:r>
      <w:r>
        <w:rPr/>
        <w:t xml:space="preserve">&lt;Tip&gt;</w:t>
      </w:r>
      <w:r>
        <w:br/>
      </w:r>
      <w:r>
        <w:rPr/>
        <w:t xml:space="preserve">  Lépéseket tömegesen is importálhatsz Excel-fájlból. Használd a journey verzión elérhető **Importálás** műveletet, és tölts fel egy táblázatot a megadott sablon alapján.</w:t>
      </w:r>
      <w:r>
        <w:br/>
      </w:r>
      <w:r>
        <w:rPr/>
        <w:t xml:space="preserve">&lt;/Tip&gt;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Egy journey verziót közzé kell tenni, mielőtt hozzá lehet adni egy teszttervhez.</w:t>
      </w:r>
    </w:p>
    <w:p>
      <w:pPr>
        <w:pStyle w:val="Nincstrkz"/>
      </w:pPr>
      <w:r>
        <w:rPr/>
        <w:t xml:space="preserve">1. A journey verzió részletoldalán vedd ki a pipát a **Vázlat** kapcsolóból.</w:t>
      </w:r>
      <w:r>
        <w:br/>
      </w:r>
      <w:r>
        <w:rPr/>
        <w:t xml:space="preserve">2. Kattints a **Mentés** gombra. A verzió most közzétéve és készen áll arra, hogy bekerüljön egy tervbe.</w:t>
      </w:r>
      <w:r>
        <w:br/>
      </w:r>
      <w:r>
        <w:br/>
      </w:r>
      <w:r>
        <w:rPr/>
        <w:t xml:space="preserve">&lt;Note&gt;</w:t>
      </w:r>
      <w:r>
        <w:br/>
      </w:r>
      <w:r>
        <w:rPr/>
        <w:t xml:space="preserve">  Csak a közzétett verziók jelennek meg a Tesztterv-készítőben. Hagyd vázlatban a verziót, amíg még írja vagy felülvizsgálja valaki a lépéseit.</w:t>
      </w:r>
      <w:r>
        <w:br/>
      </w:r>
      <w:r>
        <w:rPr/>
        <w:t xml:space="preserve">&lt;/Note&gt;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tesztterv csoportosítja azokat a journey verziókat, amelyeket egy adott ciklusban tesztelni szeretnél.</w:t>
      </w:r>
    </w:p>
    <w:p>
      <w:pPr>
        <w:pStyle w:val="Nincstrkz"/>
      </w:pPr>
      <w:r>
        <w:rPr/>
        <w:t xml:space="preserve">1. Az oldalsávban menj a **Teszttervek** menüpontra.</w:t>
      </w:r>
      <w:r>
        <w:br/>
      </w:r>
      <w:r>
        <w:rPr/>
        <w:t xml:space="preserve">2. Kattints az **Új tesztterv** gombra.</w:t>
      </w:r>
      <w:r>
        <w:br/>
      </w:r>
      <w:r>
        <w:rPr/>
        <w:t xml:space="preserve">3. Válaszd ki azt a **Projektet**, amelyhez ez a terv tartozik.</w:t>
      </w:r>
      <w:r>
        <w:br/>
      </w:r>
      <w:r>
        <w:rPr/>
        <w:t xml:space="preserve">4. Add meg a **Nevet** (például: `12. sprint regresszió`).</w:t>
      </w:r>
      <w:r>
        <w:br/>
      </w:r>
      <w:r>
        <w:rPr/>
        <w:t xml:space="preserve">5. Jelöld be az **Aktív** opciót, ha azt szeretnéd, hogy ez a terv jelenjen meg alapértelmezésként a Tesztterv-készítőben.</w:t>
      </w:r>
      <w:r>
        <w:br/>
      </w:r>
      <w:r>
        <w:rPr/>
        <w:t xml:space="preserve">6. Kattints a **Mentés** gombra.</w:t>
      </w:r>
      <w:r>
        <w:br/>
      </w:r>
      <w:r>
        <w:br/>
      </w:r>
      <w:r>
        <w:rPr/>
        <w:t xml:space="preserve">![Új tesztterv létrehozása](C:/node/dokumentumfoso/images/screenshots/33_UjTesztterv.png)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Használd a</w:t>
      </w:r>
      <w:r>
        <w:t xml:space="preserve"> </w:t>
      </w:r>
      <w:r>
        <w:rPr>
          <w:b/>
          <w:bCs/>
        </w:rPr>
        <w:t xml:space="preserve">Tesztterv-készítőt</w:t>
      </w:r>
      <w:r>
        <w:t xml:space="preserve"> </w:t>
      </w:r>
      <w:r>
        <w:t xml:space="preserve">a belefoglalandó journey verziók kiválasztásához, és rendeld hozzá őket a csapattagokhoz.</w:t>
      </w:r>
    </w:p>
    <w:p>
      <w:pPr>
        <w:pStyle w:val="Nincstrkz"/>
      </w:pPr>
      <w:r>
        <w:rPr/>
        <w:t xml:space="preserve">1. Az oldalsávban nyisd meg a **Tesztterv-készítőt**.</w:t>
      </w:r>
      <w:r>
        <w:br/>
      </w:r>
      <w:r>
        <w:rPr/>
        <w:t xml:space="preserve">2. A készítő automatikusan betölti a projekt aktív teszttervét. A bal oldali projektfával navigálj a modulhoz és a journey-hez.</w:t>
      </w:r>
      <w:r>
        <w:br/>
      </w:r>
      <w:r>
        <w:rPr/>
        <w:t xml:space="preserve">3. Válassz ki egy journey-t. A verziói megjelennek a jobb oldali táblázatban.</w:t>
      </w:r>
      <w:r>
        <w:br/>
      </w:r>
      <w:r>
        <w:rPr/>
        <w:t xml:space="preserve">4. Jelöld be a jelölőnégyzetet az imént közzétett verzió mellett, hogy hozzáadd a tervhez.</w:t>
      </w:r>
      <w:r>
        <w:br/>
      </w:r>
      <w:r>
        <w:rPr/>
        <w:t xml:space="preserve">5. A **Hozzárendelt személy** legördülő menüben válaszd ki a csapattagot, aki végrehajtja ezt a tesztet.</w:t>
      </w:r>
      <w:r>
        <w:br/>
      </w:r>
      <w:r>
        <w:rPr/>
        <w:t xml:space="preserve">6. Kattints a **Terv mentése** gombra. A hozzárendelt csapattagok e-mail-értesítést kapnak.</w:t>
      </w:r>
      <w:r>
        <w:br/>
      </w:r>
      <w:r>
        <w:br/>
      </w:r>
      <w:r>
        <w:rPr/>
        <w:t xml:space="preserve">![Felelős megadása tesztterv elemekhez](C:/node/dokumentumfoso/images/screenshots/35_FelelosMegadasaTesztterv.png)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tesztfuttatás egy tesztterv egyszeri végrehajtása egy adott időpontban.</w:t>
      </w:r>
    </w:p>
    <w:p>
      <w:pPr>
        <w:pStyle w:val="Nincstrkz"/>
      </w:pPr>
      <w:r>
        <w:rPr/>
        <w:t xml:space="preserve">1. Menj a **Tesztfuttatások** menüpontra, és kattints az **Új tesztfuttatás** gombra.</w:t>
      </w:r>
      <w:r>
        <w:br/>
      </w:r>
      <w:r>
        <w:rPr/>
        <w:t xml:space="preserve">2. Válaszd ki a létrehozott **Teszttervet**.</w:t>
      </w:r>
      <w:r>
        <w:br/>
      </w:r>
      <w:r>
        <w:rPr/>
        <w:t xml:space="preserve">3. Opcionálisan válassz egy **Környezetet**, és kapcsolj hozzá egy **Kiadást**.</w:t>
      </w:r>
      <w:r>
        <w:br/>
      </w:r>
      <w:r>
        <w:rPr/>
        <w:t xml:space="preserve">4. Kattints a **Mentés** gombra a futtatás létrehozásához.</w:t>
      </w:r>
      <w:r>
        <w:br/>
      </w:r>
      <w:r>
        <w:br/>
      </w:r>
      <w:r>
        <w:rPr/>
        <w:t xml:space="preserve">![Új tesztfuttatás](C:/node/dokumentumfoso/images/screenshots/42_UjFuttatas.png)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Nyisd meg a</w:t>
      </w:r>
      <w:r>
        <w:t xml:space="preserve"> </w:t>
      </w:r>
      <w:r>
        <w:rPr>
          <w:b/>
          <w:bCs/>
        </w:rPr>
        <w:t xml:space="preserve">Tesztfuttatót</w:t>
      </w:r>
      <w:r>
        <w:t xml:space="preserve">, és lépj végig minden teszteseten, rögzítve az eredményeket.</w:t>
      </w:r>
    </w:p>
    <w:p>
      <w:pPr>
        <w:pStyle w:val="Nincstrkz"/>
      </w:pPr>
      <w:r>
        <w:rPr/>
        <w:t xml:space="preserve">1. A tesztfuttatás oldalán kattints a **Megnyitás Tesztfuttatóban** gombra (vagy navigálj a **Tesztfuttató** menüpontra az oldalsávból, és válaszd ki a futtatást).</w:t>
      </w:r>
      <w:r>
        <w:br/>
      </w:r>
      <w:r>
        <w:rPr/>
        <w:t xml:space="preserve">2. A futtató listázza az összes journey verziót a tervben. Válaszd ki az első, neked hozzárendelt elemet.</w:t>
      </w:r>
      <w:r>
        <w:br/>
      </w:r>
      <w:r>
        <w:rPr/>
        <w:t xml:space="preserve">3. Lépj végig minden tesztlépésen. Minden lépésnél rögzíts eredményt:</w:t>
      </w:r>
      <w:r>
        <w:br/>
      </w:r>
      <w:r>
        <w:rPr/>
        <w:t xml:space="preserve">   - **Sikeres** — a lépés az elvártnak megfelelően viselkedett</w:t>
      </w:r>
      <w:r>
        <w:br/>
      </w:r>
      <w:r>
        <w:rPr/>
        <w:t xml:space="preserve">   - **Sikertelen** — a lépés nem az elvártnak megfelelően viselkedett</w:t>
      </w:r>
      <w:r>
        <w:br/>
      </w:r>
      <w:r>
        <w:rPr/>
        <w:t xml:space="preserve">   - **Blokkolt** — a lépést nem tudtad végrehajtani külső akadályozó miatt</w:t>
      </w:r>
      <w:r>
        <w:br/>
      </w:r>
      <w:r>
        <w:rPr/>
        <w:t xml:space="preserve">   - **Kihagyott** — a lépést szándékosan nem hajtottad végre</w:t>
      </w:r>
      <w:r>
        <w:br/>
      </w:r>
      <w:r>
        <w:rPr/>
        <w:t xml:space="preserve">4. Ha szükséges, adj hozzá megjegyzést, majd lépj a következő lépésre.</w:t>
      </w:r>
      <w:r>
        <w:br/>
      </w:r>
      <w:r>
        <w:rPr/>
        <w:t xml:space="preserve">5. Amikor az összes lépést rögzítetted, a journey verzió eredménye automatikusan beállítódik az egyéni lépések kimenetele alapján.</w:t>
      </w:r>
      <w:r>
        <w:br/>
      </w:r>
      <w:r>
        <w:br/>
      </w:r>
      <w:r>
        <w:rPr/>
        <w:t xml:space="preserve">![Teljes futtatás minden tesztesettel](C:/node/dokumentumfoso/images/screenshots/44_TeljesFuttatasMindenEset.png)</w:t>
      </w:r>
      <w:r>
        <w:br/>
      </w:r>
      <w:r>
        <w:br/>
      </w:r>
      <w:r>
        <w:rPr/>
        <w:t xml:space="preserve">&lt;Warning&gt;</w:t>
      </w:r>
      <w:r>
        <w:br/>
      </w:r>
      <w:r>
        <w:rPr/>
        <w:t xml:space="preserve">  Ha bármelyik lépés **Sikertelen** vagy **Blokkolt** állapotba kerül, az egész futtatás státusza ezt tükrözi. A futtatás lezárása előtt vizsgáld meg a sikertelen elemeket.</w:t>
      </w:r>
      <w:r>
        <w:br/>
      </w:r>
      <w:r>
        <w:rPr/>
        <w:t xml:space="preserve">&lt;/Warning&gt;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Miután a futtatás befejeződött, exportálj egy jelentést az érdekelt felek számára vagy saját nyilvántartásodhoz.</w:t>
      </w:r>
    </w:p>
    <w:p>
      <w:pPr>
        <w:pStyle w:val="Nincstrkz"/>
      </w:pPr>
      <w:r>
        <w:rPr/>
        <w:t xml:space="preserve">1. A tesztfuttatás oldalán kattints az **Exportálás** gombra.</w:t>
      </w:r>
      <w:r>
        <w:br/>
      </w:r>
      <w:r>
        <w:rPr/>
        <w:t xml:space="preserve">2. Válaszd a **PDF** formátumot egy formázott jelentéshez, vagy az **Excel** formátumot egy táblázathoz.</w:t>
      </w:r>
      <w:r>
        <w:br/>
      </w:r>
      <w:r>
        <w:rPr/>
        <w:t xml:space="preserve">3. A fájl azonnal letöltődik.</w:t>
      </w:r>
    </w:p>
    <w:p>
      <w:pPr>
        <w:pStyle w:val="Norml"/>
      </w:pPr>
      <w:r>
        <w:t xml:space="preserve"> </w:t>
      </w:r>
    </w:p>
    <w:p>
      <w:pPr>
        <w:pStyle w:val="Cmsor2"/>
      </w:pPr>
      <w:r>
        <w:t xml:space="preserve">Következő lépések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Olvasd el az Analyse minden entitásának leírását — Projektek, Modulok, Journey-k, Verziók, Tervek, Futtatások és Kiadások — és azt, hogyan kapcsolódnak egymáshoz.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Térj vissza a bevezetőhöz, hogy felfedezd a többi képességet, mint az integrációk, az egyéni mezők és a szerepkör-alapú hozzáférés.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